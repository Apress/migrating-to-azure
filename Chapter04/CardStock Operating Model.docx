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34588" w14:textId="77777777" w:rsidR="00D21DA4" w:rsidRDefault="00D21DA4" w:rsidP="00D21DA4">
      <w:bookmarkStart w:id="0" w:name="_GoBack"/>
      <w:bookmarkEnd w:id="0"/>
    </w:p>
    <w:p w14:paraId="16BF4581" w14:textId="77777777" w:rsidR="00D21DA4" w:rsidRDefault="00D21DA4" w:rsidP="00D21DA4"/>
    <w:p w14:paraId="42DA2A33" w14:textId="77777777" w:rsidR="00D21DA4" w:rsidRDefault="00D21DA4" w:rsidP="00D21DA4"/>
    <w:p w14:paraId="4691B32E" w14:textId="77777777" w:rsidR="00D21DA4" w:rsidRDefault="00D21DA4" w:rsidP="00D21DA4"/>
    <w:p w14:paraId="5E93BE95" w14:textId="77777777" w:rsidR="00D21DA4" w:rsidRDefault="00D21DA4" w:rsidP="00D21DA4"/>
    <w:p w14:paraId="65032FEB" w14:textId="77777777" w:rsidR="00D21DA4" w:rsidRDefault="00D21DA4" w:rsidP="00D21DA4"/>
    <w:p w14:paraId="465249C0" w14:textId="77777777" w:rsidR="00D21DA4" w:rsidRDefault="00D21DA4" w:rsidP="00D21DA4"/>
    <w:p w14:paraId="5DE41C7F" w14:textId="77777777" w:rsidR="00D21DA4" w:rsidRDefault="00D21DA4" w:rsidP="00D21DA4"/>
    <w:p w14:paraId="1326147F" w14:textId="77777777" w:rsidR="00D21DA4" w:rsidRDefault="00D21DA4" w:rsidP="00D21DA4"/>
    <w:p w14:paraId="36ED163E" w14:textId="77777777" w:rsidR="00D21DA4" w:rsidRPr="00D21DA4" w:rsidRDefault="005A1CE0" w:rsidP="00D21DA4">
      <w:r>
        <w:rPr>
          <w:noProof/>
          <w:lang w:eastAsia="en-US"/>
        </w:rPr>
        <w:drawing>
          <wp:inline distT="0" distB="0" distL="0" distR="0" wp14:anchorId="4C7AF522" wp14:editId="241B09F9">
            <wp:extent cx="1994535" cy="1495901"/>
            <wp:effectExtent l="0" t="0" r="1206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corp_L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48" cy="15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14A7" w14:textId="1525D51B" w:rsidR="004949DC" w:rsidRPr="005A1CE0" w:rsidRDefault="00D21DA4" w:rsidP="006070A7">
      <w:pPr>
        <w:pStyle w:val="Title"/>
      </w:pPr>
      <w:r w:rsidRPr="005A1CE0">
        <w:t xml:space="preserve">CardStock </w:t>
      </w:r>
      <w:r w:rsidRPr="006070A7">
        <w:t>PLatform</w:t>
      </w:r>
      <w:r w:rsidRPr="005A1CE0">
        <w:t xml:space="preserve"> </w:t>
      </w:r>
      <w:r w:rsidR="00BA0226" w:rsidRPr="005A1CE0">
        <w:br/>
      </w:r>
      <w:r w:rsidR="00F439B2">
        <w:t>Operating Model</w:t>
      </w:r>
    </w:p>
    <w:sdt>
      <w:sdtPr>
        <w:id w:val="216403978"/>
        <w:placeholder>
          <w:docPart w:val="126774CBB8305848B49AF7EE786447C4"/>
        </w:placeholder>
        <w:date w:fullDate="2017-09-06T00:00:00Z">
          <w:dateFormat w:val="MMMM d, yyyy"/>
          <w:lid w:val="en-US"/>
          <w:storeMappedDataAs w:val="dateTime"/>
          <w:calendar w:val="gregorian"/>
        </w:date>
      </w:sdtPr>
      <w:sdtEndPr/>
      <w:sdtContent>
        <w:p w14:paraId="4CD41320" w14:textId="6E62C51B" w:rsidR="004949DC" w:rsidRPr="005A1CE0" w:rsidRDefault="00F439B2" w:rsidP="006070A7">
          <w:pPr>
            <w:pStyle w:val="Subtitle"/>
          </w:pPr>
          <w:r w:rsidRPr="006070A7">
            <w:t>September 6, 2017</w:t>
          </w:r>
        </w:p>
      </w:sdtContent>
    </w:sdt>
    <w:p w14:paraId="7EEE7EE6" w14:textId="77777777" w:rsidR="00D21DA4" w:rsidRDefault="00D21DA4">
      <w:pPr>
        <w:rPr>
          <w:b/>
          <w:bCs/>
          <w:caps/>
          <w:color w:val="1F4E79" w:themeColor="accent1" w:themeShade="80"/>
          <w:sz w:val="28"/>
        </w:rPr>
      </w:pPr>
      <w:r>
        <w:br w:type="page"/>
      </w:r>
    </w:p>
    <w:p w14:paraId="1E873A50" w14:textId="40EF19CB" w:rsidR="004949DC" w:rsidRDefault="00F439B2" w:rsidP="006070A7">
      <w:pPr>
        <w:pStyle w:val="Heading1"/>
      </w:pPr>
      <w:r>
        <w:lastRenderedPageBreak/>
        <w:t xml:space="preserve">Model </w:t>
      </w:r>
      <w:r w:rsidR="00BA0226" w:rsidRPr="006070A7">
        <w:t>Overview</w:t>
      </w:r>
    </w:p>
    <w:p w14:paraId="2A15EE4C" w14:textId="0A037EC8" w:rsidR="00F439B2" w:rsidRDefault="00F439B2" w:rsidP="00F439B2">
      <w:r w:rsidRPr="00F439B2">
        <w:rPr>
          <w:noProof/>
        </w:rPr>
        <w:drawing>
          <wp:inline distT="0" distB="0" distL="0" distR="0" wp14:anchorId="43237FC5" wp14:editId="6EC947C3">
            <wp:extent cx="5943600" cy="5700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470D" w14:textId="77777777" w:rsidR="006070A7" w:rsidRPr="00F439B2" w:rsidRDefault="006070A7" w:rsidP="00F439B2"/>
    <w:p w14:paraId="7C5D61F2" w14:textId="5DC2B74A" w:rsidR="00F439B2" w:rsidRDefault="00EF6C52" w:rsidP="006070A7">
      <w:pPr>
        <w:pStyle w:val="Heading1"/>
      </w:pPr>
      <w:r>
        <w:t>Processes</w:t>
      </w:r>
    </w:p>
    <w:p w14:paraId="2663982D" w14:textId="77777777" w:rsidR="00F439B2" w:rsidRPr="00F439B2" w:rsidRDefault="00F439B2" w:rsidP="00F439B2"/>
    <w:p w14:paraId="1C6D2527" w14:textId="6D2BD3B0" w:rsidR="00F439B2" w:rsidRDefault="00EF6C52" w:rsidP="006070A7">
      <w:pPr>
        <w:pStyle w:val="Heading1"/>
      </w:pPr>
      <w:r>
        <w:t>Organization</w:t>
      </w:r>
    </w:p>
    <w:p w14:paraId="55D1C386" w14:textId="77777777" w:rsidR="00F439B2" w:rsidRPr="00F439B2" w:rsidRDefault="00F439B2" w:rsidP="00F439B2"/>
    <w:p w14:paraId="258380BE" w14:textId="33422F58" w:rsidR="00F439B2" w:rsidRDefault="00EF6C52" w:rsidP="006070A7">
      <w:pPr>
        <w:pStyle w:val="Heading1"/>
      </w:pPr>
      <w:r>
        <w:lastRenderedPageBreak/>
        <w:t>Locations</w:t>
      </w:r>
    </w:p>
    <w:p w14:paraId="2F35215D" w14:textId="54C45113" w:rsidR="00EF6C52" w:rsidRDefault="00EF6C52" w:rsidP="006070A7">
      <w:pPr>
        <w:pStyle w:val="Heading1"/>
      </w:pPr>
      <w:r>
        <w:t>Information</w:t>
      </w:r>
    </w:p>
    <w:p w14:paraId="0A672C2F" w14:textId="09A668E8" w:rsidR="00EF6C52" w:rsidRDefault="00EF6C52" w:rsidP="006070A7">
      <w:pPr>
        <w:pStyle w:val="Heading1"/>
      </w:pPr>
      <w:r>
        <w:t>Suppliers</w:t>
      </w:r>
    </w:p>
    <w:p w14:paraId="50134BF8" w14:textId="7D97425E" w:rsidR="00EF6C52" w:rsidRDefault="00EF6C52" w:rsidP="006070A7">
      <w:pPr>
        <w:pStyle w:val="Heading1"/>
      </w:pPr>
      <w:r>
        <w:t>Management Systems</w:t>
      </w:r>
    </w:p>
    <w:p w14:paraId="0889A3D5" w14:textId="533204CD" w:rsidR="004949DC" w:rsidRDefault="004949DC"/>
    <w:p w14:paraId="0A052FCD" w14:textId="20258D03" w:rsidR="004949DC" w:rsidRPr="00F439B2" w:rsidRDefault="00F439B2" w:rsidP="006070A7">
      <w:pPr>
        <w:pStyle w:val="Heading1"/>
      </w:pPr>
      <w:r>
        <w:t>Review and Sign-off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Stakeholders Table"/>
      </w:tblPr>
      <w:tblGrid>
        <w:gridCol w:w="3596"/>
        <w:gridCol w:w="3596"/>
        <w:gridCol w:w="2158"/>
      </w:tblGrid>
      <w:tr w:rsidR="004949DC" w14:paraId="662C0FF7" w14:textId="77777777" w:rsidTr="00494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3" w:type="pct"/>
          </w:tcPr>
          <w:p w14:paraId="04077F8D" w14:textId="77777777" w:rsidR="004949DC" w:rsidRDefault="00BA0226">
            <w:r>
              <w:t>Name</w:t>
            </w:r>
          </w:p>
        </w:tc>
        <w:tc>
          <w:tcPr>
            <w:tcW w:w="1923" w:type="pct"/>
          </w:tcPr>
          <w:p w14:paraId="2EB500EA" w14:textId="77777777" w:rsidR="004949DC" w:rsidRDefault="00BA0226">
            <w:r>
              <w:t>Title</w:t>
            </w:r>
          </w:p>
        </w:tc>
        <w:tc>
          <w:tcPr>
            <w:tcW w:w="1155" w:type="pct"/>
          </w:tcPr>
          <w:p w14:paraId="70F0EFCA" w14:textId="77777777" w:rsidR="004949DC" w:rsidRDefault="00BA0226">
            <w:r>
              <w:t>Date</w:t>
            </w:r>
          </w:p>
        </w:tc>
      </w:tr>
      <w:tr w:rsidR="004949DC" w14:paraId="3BB7FBBA" w14:textId="77777777" w:rsidTr="004949DC">
        <w:tc>
          <w:tcPr>
            <w:tcW w:w="1923" w:type="pct"/>
          </w:tcPr>
          <w:p w14:paraId="436D7309" w14:textId="77777777" w:rsidR="004949DC" w:rsidRDefault="004949DC"/>
        </w:tc>
        <w:tc>
          <w:tcPr>
            <w:tcW w:w="1923" w:type="pct"/>
          </w:tcPr>
          <w:p w14:paraId="58E30738" w14:textId="77777777" w:rsidR="004949DC" w:rsidRDefault="004949DC"/>
        </w:tc>
        <w:tc>
          <w:tcPr>
            <w:tcW w:w="1155" w:type="pct"/>
          </w:tcPr>
          <w:p w14:paraId="1898DF37" w14:textId="77777777" w:rsidR="004949DC" w:rsidRDefault="004949DC"/>
        </w:tc>
      </w:tr>
      <w:tr w:rsidR="004949DC" w14:paraId="28EF9016" w14:textId="77777777" w:rsidTr="004949DC">
        <w:tc>
          <w:tcPr>
            <w:tcW w:w="1923" w:type="pct"/>
          </w:tcPr>
          <w:p w14:paraId="1C40D1A2" w14:textId="77777777" w:rsidR="004949DC" w:rsidRDefault="004949DC"/>
        </w:tc>
        <w:tc>
          <w:tcPr>
            <w:tcW w:w="1923" w:type="pct"/>
          </w:tcPr>
          <w:p w14:paraId="7DB6FD21" w14:textId="77777777" w:rsidR="004949DC" w:rsidRDefault="004949DC"/>
        </w:tc>
        <w:tc>
          <w:tcPr>
            <w:tcW w:w="1155" w:type="pct"/>
          </w:tcPr>
          <w:p w14:paraId="7019CD8D" w14:textId="77777777" w:rsidR="004949DC" w:rsidRDefault="004949DC"/>
        </w:tc>
      </w:tr>
      <w:tr w:rsidR="004949DC" w14:paraId="1FCB73F8" w14:textId="77777777" w:rsidTr="004949DC">
        <w:tc>
          <w:tcPr>
            <w:tcW w:w="1923" w:type="pct"/>
          </w:tcPr>
          <w:p w14:paraId="09776B32" w14:textId="77777777" w:rsidR="004949DC" w:rsidRDefault="004949DC"/>
        </w:tc>
        <w:tc>
          <w:tcPr>
            <w:tcW w:w="1923" w:type="pct"/>
          </w:tcPr>
          <w:p w14:paraId="4558106A" w14:textId="77777777" w:rsidR="004949DC" w:rsidRDefault="004949DC"/>
        </w:tc>
        <w:tc>
          <w:tcPr>
            <w:tcW w:w="1155" w:type="pct"/>
          </w:tcPr>
          <w:p w14:paraId="5E7A95A3" w14:textId="77777777" w:rsidR="004949DC" w:rsidRDefault="004949DC"/>
        </w:tc>
      </w:tr>
    </w:tbl>
    <w:p w14:paraId="5B2CBE32" w14:textId="77777777" w:rsidR="004949DC" w:rsidRDefault="004949DC"/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ignature Table"/>
      </w:tblPr>
      <w:tblGrid>
        <w:gridCol w:w="1197"/>
        <w:gridCol w:w="1944"/>
        <w:gridCol w:w="175"/>
        <w:gridCol w:w="1078"/>
        <w:gridCol w:w="575"/>
        <w:gridCol w:w="1198"/>
        <w:gridCol w:w="1943"/>
        <w:gridCol w:w="174"/>
        <w:gridCol w:w="1076"/>
      </w:tblGrid>
      <w:tr w:rsidR="004949DC" w14:paraId="157248D3" w14:textId="77777777">
        <w:trPr>
          <w:trHeight w:val="1080"/>
        </w:trPr>
        <w:tc>
          <w:tcPr>
            <w:tcW w:w="639" w:type="pct"/>
            <w:tcBorders>
              <w:bottom w:val="single" w:sz="8" w:space="0" w:color="404040" w:themeColor="text1" w:themeTint="BF"/>
            </w:tcBorders>
            <w:vAlign w:val="bottom"/>
          </w:tcPr>
          <w:p w14:paraId="5E895A7B" w14:textId="77777777" w:rsidR="004949DC" w:rsidRDefault="004949DC">
            <w:pPr>
              <w:pStyle w:val="NoSpacing"/>
            </w:pPr>
          </w:p>
        </w:tc>
        <w:tc>
          <w:tcPr>
            <w:tcW w:w="1038" w:type="pct"/>
            <w:tcBorders>
              <w:bottom w:val="single" w:sz="8" w:space="0" w:color="404040" w:themeColor="text1" w:themeTint="BF"/>
            </w:tcBorders>
            <w:vAlign w:val="bottom"/>
          </w:tcPr>
          <w:p w14:paraId="5661041D" w14:textId="77777777" w:rsidR="004949DC" w:rsidRDefault="004949DC">
            <w:pPr>
              <w:pStyle w:val="NoSpacing"/>
            </w:pPr>
          </w:p>
        </w:tc>
        <w:tc>
          <w:tcPr>
            <w:tcW w:w="93" w:type="pct"/>
            <w:vAlign w:val="bottom"/>
          </w:tcPr>
          <w:p w14:paraId="62E7A7CC" w14:textId="77777777" w:rsidR="004949DC" w:rsidRDefault="004949DC">
            <w:pPr>
              <w:pStyle w:val="NoSpacing"/>
            </w:pPr>
          </w:p>
        </w:tc>
        <w:tc>
          <w:tcPr>
            <w:tcW w:w="576" w:type="pct"/>
            <w:tcBorders>
              <w:bottom w:val="single" w:sz="8" w:space="0" w:color="404040" w:themeColor="text1" w:themeTint="BF"/>
            </w:tcBorders>
            <w:vAlign w:val="bottom"/>
          </w:tcPr>
          <w:p w14:paraId="6C1D2016" w14:textId="77777777" w:rsidR="004949DC" w:rsidRDefault="004949DC">
            <w:pPr>
              <w:pStyle w:val="NoSpacing"/>
            </w:pPr>
          </w:p>
        </w:tc>
        <w:tc>
          <w:tcPr>
            <w:tcW w:w="307" w:type="pct"/>
            <w:vAlign w:val="bottom"/>
          </w:tcPr>
          <w:p w14:paraId="3464EA2C" w14:textId="77777777" w:rsidR="004949DC" w:rsidRDefault="004949DC">
            <w:pPr>
              <w:pStyle w:val="NoSpacing"/>
            </w:pPr>
          </w:p>
        </w:tc>
        <w:tc>
          <w:tcPr>
            <w:tcW w:w="640" w:type="pct"/>
            <w:tcBorders>
              <w:bottom w:val="single" w:sz="8" w:space="0" w:color="404040" w:themeColor="text1" w:themeTint="BF"/>
            </w:tcBorders>
            <w:vAlign w:val="bottom"/>
          </w:tcPr>
          <w:p w14:paraId="1E786F54" w14:textId="77777777" w:rsidR="004949DC" w:rsidRDefault="004949DC">
            <w:pPr>
              <w:pStyle w:val="NoSpacing"/>
            </w:pPr>
          </w:p>
        </w:tc>
        <w:tc>
          <w:tcPr>
            <w:tcW w:w="1038" w:type="pct"/>
            <w:tcBorders>
              <w:bottom w:val="single" w:sz="8" w:space="0" w:color="404040" w:themeColor="text1" w:themeTint="BF"/>
            </w:tcBorders>
            <w:vAlign w:val="bottom"/>
          </w:tcPr>
          <w:p w14:paraId="0D53BF16" w14:textId="77777777" w:rsidR="004949DC" w:rsidRDefault="004949DC">
            <w:pPr>
              <w:pStyle w:val="NoSpacing"/>
            </w:pPr>
          </w:p>
        </w:tc>
        <w:tc>
          <w:tcPr>
            <w:tcW w:w="93" w:type="pct"/>
            <w:vAlign w:val="bottom"/>
          </w:tcPr>
          <w:p w14:paraId="60D6731A" w14:textId="77777777" w:rsidR="004949DC" w:rsidRDefault="004949DC">
            <w:pPr>
              <w:pStyle w:val="NoSpacing"/>
            </w:pPr>
          </w:p>
        </w:tc>
        <w:tc>
          <w:tcPr>
            <w:tcW w:w="575" w:type="pct"/>
            <w:tcBorders>
              <w:bottom w:val="single" w:sz="8" w:space="0" w:color="404040" w:themeColor="text1" w:themeTint="BF"/>
            </w:tcBorders>
            <w:vAlign w:val="bottom"/>
          </w:tcPr>
          <w:p w14:paraId="1E0A8A8F" w14:textId="77777777" w:rsidR="004949DC" w:rsidRDefault="004949DC">
            <w:pPr>
              <w:pStyle w:val="NoSpacing"/>
            </w:pPr>
          </w:p>
        </w:tc>
      </w:tr>
      <w:tr w:rsidR="004949DC" w14:paraId="1BF6C231" w14:textId="77777777">
        <w:tc>
          <w:tcPr>
            <w:tcW w:w="639" w:type="pct"/>
            <w:tcBorders>
              <w:top w:val="single" w:sz="8" w:space="0" w:color="404040" w:themeColor="text1" w:themeTint="BF"/>
            </w:tcBorders>
          </w:tcPr>
          <w:p w14:paraId="5C6074F5" w14:textId="77777777" w:rsidR="004949DC" w:rsidRDefault="00BA0226">
            <w:r>
              <w:t>Approved By</w:t>
            </w:r>
          </w:p>
        </w:tc>
        <w:tc>
          <w:tcPr>
            <w:tcW w:w="1038" w:type="pct"/>
            <w:tcBorders>
              <w:top w:val="single" w:sz="8" w:space="0" w:color="404040" w:themeColor="text1" w:themeTint="BF"/>
            </w:tcBorders>
          </w:tcPr>
          <w:p w14:paraId="7B73BE95" w14:textId="77777777" w:rsidR="004949DC" w:rsidRDefault="004949DC"/>
        </w:tc>
        <w:tc>
          <w:tcPr>
            <w:tcW w:w="93" w:type="pct"/>
          </w:tcPr>
          <w:p w14:paraId="22634355" w14:textId="77777777" w:rsidR="004949DC" w:rsidRDefault="004949DC"/>
        </w:tc>
        <w:tc>
          <w:tcPr>
            <w:tcW w:w="576" w:type="pct"/>
            <w:tcBorders>
              <w:top w:val="single" w:sz="8" w:space="0" w:color="404040" w:themeColor="text1" w:themeTint="BF"/>
            </w:tcBorders>
          </w:tcPr>
          <w:p w14:paraId="551AC841" w14:textId="77777777" w:rsidR="004949DC" w:rsidRDefault="00BA0226">
            <w:r>
              <w:t>Date</w:t>
            </w:r>
          </w:p>
        </w:tc>
        <w:tc>
          <w:tcPr>
            <w:tcW w:w="307" w:type="pct"/>
          </w:tcPr>
          <w:p w14:paraId="7F813E2D" w14:textId="77777777" w:rsidR="004949DC" w:rsidRDefault="004949DC"/>
        </w:tc>
        <w:tc>
          <w:tcPr>
            <w:tcW w:w="640" w:type="pct"/>
            <w:tcBorders>
              <w:top w:val="single" w:sz="8" w:space="0" w:color="404040" w:themeColor="text1" w:themeTint="BF"/>
            </w:tcBorders>
          </w:tcPr>
          <w:p w14:paraId="1C3B3903" w14:textId="77777777" w:rsidR="004949DC" w:rsidRDefault="00BA0226">
            <w:r>
              <w:t>Approved By</w:t>
            </w:r>
          </w:p>
        </w:tc>
        <w:tc>
          <w:tcPr>
            <w:tcW w:w="1038" w:type="pct"/>
            <w:tcBorders>
              <w:top w:val="single" w:sz="8" w:space="0" w:color="404040" w:themeColor="text1" w:themeTint="BF"/>
            </w:tcBorders>
          </w:tcPr>
          <w:p w14:paraId="2706FAE3" w14:textId="77777777" w:rsidR="004949DC" w:rsidRDefault="004949DC"/>
        </w:tc>
        <w:tc>
          <w:tcPr>
            <w:tcW w:w="93" w:type="pct"/>
          </w:tcPr>
          <w:p w14:paraId="51D3A54A" w14:textId="77777777" w:rsidR="004949DC" w:rsidRDefault="004949DC"/>
        </w:tc>
        <w:tc>
          <w:tcPr>
            <w:tcW w:w="575" w:type="pct"/>
            <w:tcBorders>
              <w:top w:val="single" w:sz="8" w:space="0" w:color="404040" w:themeColor="text1" w:themeTint="BF"/>
            </w:tcBorders>
          </w:tcPr>
          <w:p w14:paraId="3F78E505" w14:textId="77777777" w:rsidR="004949DC" w:rsidRDefault="00BA0226">
            <w:r>
              <w:t>Date</w:t>
            </w:r>
          </w:p>
        </w:tc>
      </w:tr>
    </w:tbl>
    <w:p w14:paraId="64848F51" w14:textId="77777777" w:rsidR="004949DC" w:rsidRDefault="004949DC"/>
    <w:sectPr w:rsidR="004949DC" w:rsidSect="005A1CE0">
      <w:headerReference w:type="default" r:id="rId13"/>
      <w:pgSz w:w="12240" w:h="15840" w:code="1"/>
      <w:pgMar w:top="1440" w:right="1440" w:bottom="1440" w:left="1440" w:header="720" w:footer="86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13495" w14:textId="77777777" w:rsidR="00643890" w:rsidRDefault="00643890">
      <w:pPr>
        <w:spacing w:after="0" w:line="240" w:lineRule="auto"/>
      </w:pPr>
      <w:r>
        <w:separator/>
      </w:r>
    </w:p>
  </w:endnote>
  <w:endnote w:type="continuationSeparator" w:id="0">
    <w:p w14:paraId="695960B0" w14:textId="77777777" w:rsidR="00643890" w:rsidRDefault="00643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7C6160" w14:textId="77777777" w:rsidR="00643890" w:rsidRDefault="00643890">
      <w:pPr>
        <w:spacing w:after="0" w:line="240" w:lineRule="auto"/>
      </w:pPr>
      <w:r>
        <w:separator/>
      </w:r>
    </w:p>
  </w:footnote>
  <w:footnote w:type="continuationSeparator" w:id="0">
    <w:p w14:paraId="76B39BC2" w14:textId="77777777" w:rsidR="00643890" w:rsidRDefault="00643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DB72E" w14:textId="77777777" w:rsidR="005A1CE0" w:rsidRDefault="005A1CE0">
    <w:pPr>
      <w:spacing w:line="264" w:lineRule="auto"/>
    </w:pPr>
    <w:r>
      <w:rPr>
        <w:noProof/>
        <w:color w:val="00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6CC556" wp14:editId="34DB44F1">
              <wp:simplePos x="0" y="0"/>
              <wp:positionH relativeFrom="page">
                <wp:posOffset>169545</wp:posOffset>
              </wp:positionH>
              <wp:positionV relativeFrom="page">
                <wp:posOffset>228600</wp:posOffset>
              </wp:positionV>
              <wp:extent cx="7376160" cy="9555480"/>
              <wp:effectExtent l="0" t="0" r="33020" b="2032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48EB1B" w14:textId="6A88CEC8" w:rsidR="005A1CE0" w:rsidRDefault="005A1CE0" w:rsidP="004B684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316CC556" id="Rectangle 222" o:spid="_x0000_s1026" style="position:absolute;margin-left:13.35pt;margin-top:18pt;width:580.8pt;height:752.4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" filled="f" strokecolor="#966b54 [1614]" strokeweight="1.25pt">
              <v:textbox>
                <w:txbxContent>
                  <w:p w14:paraId="6948EB1B" w14:textId="6A88CEC8" w:rsidR="005A1CE0" w:rsidRDefault="005A1CE0" w:rsidP="004B684C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eastAsia="en-US"/>
      </w:rPr>
      <w:drawing>
        <wp:inline distT="0" distB="0" distL="0" distR="0" wp14:anchorId="0314C13C" wp14:editId="4E45DD55">
          <wp:extent cx="1614814" cy="226695"/>
          <wp:effectExtent l="0" t="0" r="10795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amecorp_N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5080" cy="230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color w:val="5B9BD5" w:themeColor="accent1"/>
          <w:sz w:val="20"/>
        </w:rPr>
        <w:alias w:val="Title"/>
        <w:id w:val="15524250"/>
        <w:placeholder>
          <w:docPart w:val="DB68DB44A9913345831492B49C415FE9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5B9BD5" w:themeColor="accent1"/>
            <w:sz w:val="20"/>
          </w:rPr>
          <w:t>[Document title]</w:t>
        </w:r>
      </w:sdtContent>
    </w:sdt>
  </w:p>
  <w:p w14:paraId="268958A6" w14:textId="77777777" w:rsidR="004949DC" w:rsidRDefault="004949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8A49E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50698"/>
    <w:multiLevelType w:val="hybridMultilevel"/>
    <w:tmpl w:val="25C2D66A"/>
    <w:lvl w:ilvl="0" w:tplc="5CB0224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640C54"/>
    <w:multiLevelType w:val="hybridMultilevel"/>
    <w:tmpl w:val="79681E86"/>
    <w:lvl w:ilvl="0" w:tplc="5CB0224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357A1"/>
    <w:multiLevelType w:val="hybridMultilevel"/>
    <w:tmpl w:val="FC40DE4C"/>
    <w:lvl w:ilvl="0" w:tplc="5CB0224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863A095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E5D71"/>
    <w:multiLevelType w:val="hybridMultilevel"/>
    <w:tmpl w:val="BFBE56B6"/>
    <w:lvl w:ilvl="0" w:tplc="DF622CE6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6"/>
    <w:lvlOverride w:ilvl="0">
      <w:startOverride w:val="1"/>
    </w:lvlOverride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3"/>
  </w:num>
  <w:num w:numId="9">
    <w:abstractNumId w:val="6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attachedTemplate r:id="rId1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DA4"/>
    <w:rsid w:val="00161370"/>
    <w:rsid w:val="00195BDE"/>
    <w:rsid w:val="004429B6"/>
    <w:rsid w:val="004949DC"/>
    <w:rsid w:val="004B684C"/>
    <w:rsid w:val="005A0EC6"/>
    <w:rsid w:val="005A1CE0"/>
    <w:rsid w:val="006070A7"/>
    <w:rsid w:val="00643890"/>
    <w:rsid w:val="00766B45"/>
    <w:rsid w:val="007D6FF0"/>
    <w:rsid w:val="008225CB"/>
    <w:rsid w:val="00B07B7C"/>
    <w:rsid w:val="00BA0226"/>
    <w:rsid w:val="00BA3172"/>
    <w:rsid w:val="00C078E1"/>
    <w:rsid w:val="00D21DA4"/>
    <w:rsid w:val="00D67A1B"/>
    <w:rsid w:val="00D76B90"/>
    <w:rsid w:val="00EB58FB"/>
    <w:rsid w:val="00EF6C52"/>
    <w:rsid w:val="00F35D0D"/>
    <w:rsid w:val="00F43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042DD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0A7"/>
    <w:pPr>
      <w:keepNext/>
      <w:keepLines/>
      <w:spacing w:before="600" w:after="240" w:line="240" w:lineRule="auto"/>
      <w:outlineLvl w:val="0"/>
    </w:pPr>
    <w:rPr>
      <w:b/>
      <w:bCs/>
      <w:caps/>
      <w:color w:val="FFC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8FB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901709" w:themeColor="accent6" w:themeShade="8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8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01709" w:themeColor="accent6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70A7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A22A0D" w:themeColor="accent4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0"/>
    <w:rsid w:val="006070A7"/>
    <w:rPr>
      <w:rFonts w:asciiTheme="majorHAnsi" w:eastAsiaTheme="majorEastAsia" w:hAnsiTheme="majorHAnsi" w:cstheme="majorBidi"/>
      <w:caps/>
      <w:color w:val="A22A0D" w:themeColor="accent4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6070A7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FFC000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70A7"/>
    <w:rPr>
      <w:b/>
      <w:bCs/>
      <w:color w:val="FFC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70A7"/>
    <w:rPr>
      <w:b/>
      <w:bCs/>
      <w:caps/>
      <w:color w:val="FFC00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uiPriority w:val="36"/>
    <w:qFormat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B58FB"/>
    <w:rPr>
      <w:b/>
      <w:bCs/>
      <w:color w:val="901709" w:themeColor="accent6" w:themeShade="80"/>
      <w:sz w:val="24"/>
    </w:rPr>
  </w:style>
  <w:style w:type="paragraph" w:styleId="ListBullet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FootnoteText">
    <w:name w:val="footnote text"/>
    <w:basedOn w:val="Normal"/>
    <w:link w:val="FootnoteText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FootnoteTextChar">
    <w:name w:val="Footnote Text Char"/>
    <w:basedOn w:val="DefaultParagraphFont"/>
    <w:link w:val="FootnoteText"/>
    <w:uiPriority w:val="12"/>
    <w:rPr>
      <w:i/>
      <w:iCs/>
      <w:sz w:val="14"/>
    </w:rPr>
  </w:style>
  <w:style w:type="paragraph" w:styleId="ListParagraph">
    <w:name w:val="List Paragraph"/>
    <w:basedOn w:val="Normal"/>
    <w:uiPriority w:val="34"/>
    <w:unhideWhenUsed/>
    <w:qFormat/>
    <w:rsid w:val="00B07B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B58FB"/>
    <w:rPr>
      <w:rFonts w:asciiTheme="majorHAnsi" w:eastAsiaTheme="majorEastAsia" w:hAnsiTheme="majorHAnsi" w:cstheme="majorBidi"/>
      <w:color w:val="901709" w:themeColor="accent6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tif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garverick/Downloads/tf0292781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6774CBB8305848B49AF7EE78644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80A1C-1E3B-594E-8522-D360881F3022}"/>
      </w:docPartPr>
      <w:docPartBody>
        <w:p w:rsidR="00A731DA" w:rsidRDefault="00C41CB1">
          <w:pPr>
            <w:pStyle w:val="126774CBB8305848B49AF7EE786447C4"/>
          </w:pPr>
          <w:r>
            <w:t>[Select Date]</w:t>
          </w:r>
        </w:p>
      </w:docPartBody>
    </w:docPart>
    <w:docPart>
      <w:docPartPr>
        <w:name w:val="DB68DB44A9913345831492B49C415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A25D73-3CBD-CF47-8293-C2E164A06A2F}"/>
      </w:docPartPr>
      <w:docPartBody>
        <w:p w:rsidR="00A731DA" w:rsidRDefault="00A94766" w:rsidP="00A94766">
          <w:pPr>
            <w:pStyle w:val="DB68DB44A9913345831492B49C415FE9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766"/>
    <w:rsid w:val="008B79C4"/>
    <w:rsid w:val="00A731DA"/>
    <w:rsid w:val="00A94766"/>
    <w:rsid w:val="00C41CB1"/>
    <w:rsid w:val="00E2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6DA2A39BF13948883D4C897C706389">
    <w:name w:val="676DA2A39BF13948883D4C897C706389"/>
  </w:style>
  <w:style w:type="paragraph" w:customStyle="1" w:styleId="126774CBB8305848B49AF7EE786447C4">
    <w:name w:val="126774CBB8305848B49AF7EE786447C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E7537D1E4B65D47B8D3058CDF72A638">
    <w:name w:val="3E7537D1E4B65D47B8D3058CDF72A638"/>
  </w:style>
  <w:style w:type="paragraph" w:customStyle="1" w:styleId="DB68DB44A9913345831492B49C415FE9">
    <w:name w:val="DB68DB44A9913345831492B49C415FE9"/>
    <w:rsid w:val="00A947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916131780D7548A094C709C7623E92" ma:contentTypeVersion="" ma:contentTypeDescription="Create a new document." ma:contentTypeScope="" ma:versionID="6e29a8927c0598b40748b8f8600e97bb">
  <xsd:schema xmlns:xsd="http://www.w3.org/2001/XMLSchema" xmlns:xs="http://www.w3.org/2001/XMLSchema" xmlns:p="http://schemas.microsoft.com/office/2006/metadata/properties" xmlns:ns2="f529cbb9-f42b-411b-97fb-e371914e87b3" targetNamespace="http://schemas.microsoft.com/office/2006/metadata/properties" ma:root="true" ma:fieldsID="3fb7702352779d10ebb97329fb4224e6" ns2:_="">
    <xsd:import namespace="f529cbb9-f42b-411b-97fb-e371914e87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29cbb9-f42b-411b-97fb-e371914e8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BC644F0D-5750-4114-B462-90126BD22D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E004EB-9A95-4195-A06F-8B51B0DAF7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29cbb9-f42b-411b-97fb-e371914e87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C21073-C8BA-DA44-B51A-BE3AB5C30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tf02927813.dotx</Template>
  <TotalTime>0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Model Overview</vt:lpstr>
      <vt:lpstr>Processes</vt:lpstr>
      <vt:lpstr>Organization</vt:lpstr>
      <vt:lpstr>Locations</vt:lpstr>
      <vt:lpstr>Information</vt:lpstr>
      <vt:lpstr>Suppliers</vt:lpstr>
      <vt:lpstr>Management Systems</vt:lpstr>
      <vt:lpstr>Review and Sign-off</vt:lpstr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Joshua Garverick (Exch Solns/Group Exchs/Liazon, Buffal</dc:creator>
  <cp:lastModifiedBy>Josh Garverick</cp:lastModifiedBy>
  <cp:revision>2</cp:revision>
  <dcterms:created xsi:type="dcterms:W3CDTF">2018-10-06T03:44:00Z</dcterms:created>
  <dcterms:modified xsi:type="dcterms:W3CDTF">2018-10-06T03:44:00Z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0x010100A0916131780D7548A094C709C7623E92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